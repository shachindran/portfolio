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E886" w14:textId="77777777" w:rsidR="007256E1" w:rsidRPr="00AE02C2" w:rsidRDefault="007256E1" w:rsidP="00CC2921">
      <w:pPr>
        <w:pStyle w:val="Title"/>
        <w:rPr>
          <w:sz w:val="56"/>
        </w:rPr>
      </w:pPr>
      <w:r w:rsidRPr="00AE02C2">
        <w:rPr>
          <w:sz w:val="56"/>
        </w:rPr>
        <w:t>Shachindran</w:t>
      </w:r>
    </w:p>
    <w:p w14:paraId="42524FEB" w14:textId="77777777" w:rsidR="007256E1" w:rsidRPr="00CC2921" w:rsidRDefault="007256E1" w:rsidP="00CC2921">
      <w:pPr>
        <w:pStyle w:val="Subtitle"/>
      </w:pPr>
      <w:r w:rsidRPr="00AE02C2">
        <w:rPr>
          <w:sz w:val="56"/>
          <w:szCs w:val="56"/>
        </w:rPr>
        <w:t>veerangan</w:t>
      </w:r>
    </w:p>
    <w:p w14:paraId="6AD0D225" w14:textId="77777777" w:rsidR="007256E1" w:rsidRPr="00CC2921" w:rsidRDefault="007256E1" w:rsidP="00CC2921">
      <w:pPr>
        <w:pStyle w:val="ContactInfo"/>
      </w:pPr>
      <w:r>
        <w:t xml:space="preserve">Kuantan, Pahang </w:t>
      </w:r>
      <w:r w:rsidRPr="00CC2921">
        <w:t xml:space="preserve">| </w:t>
      </w:r>
      <w:r>
        <w:t>UNIVERSITI TEKNOLOGI PETRONAS</w:t>
      </w:r>
    </w:p>
    <w:p w14:paraId="681AC53B" w14:textId="30D2C0EC" w:rsidR="007256E1" w:rsidRDefault="007256E1" w:rsidP="00CC2921">
      <w:pPr>
        <w:pStyle w:val="ContactInfo"/>
      </w:pPr>
      <w:r w:rsidRPr="00AE02C2">
        <w:t>+6019-958-9799</w:t>
      </w:r>
      <w:r w:rsidRPr="00CC2921">
        <w:t>1</w:t>
      </w:r>
      <w:r w:rsidRPr="00AE02C2">
        <w:rPr>
          <w:rFonts w:cstheme="minorBidi"/>
          <w:color w:val="404040" w:themeColor="text1" w:themeTint="BF"/>
        </w:rPr>
        <w:t xml:space="preserve"> </w:t>
      </w:r>
      <w:hyperlink r:id="rId11" w:history="1">
        <w:r w:rsidRPr="00CA009A">
          <w:rPr>
            <w:rStyle w:val="Hyperlink"/>
          </w:rPr>
          <w:t>shachindran4@gmail.com</w:t>
        </w:r>
      </w:hyperlink>
    </w:p>
    <w:p w14:paraId="59C2ABFF" w14:textId="26B80ED1" w:rsidR="007256E1" w:rsidRDefault="007256E1" w:rsidP="00CC2921">
      <w:pPr>
        <w:pStyle w:val="ContactInfo"/>
      </w:pPr>
      <w:r>
        <w:t xml:space="preserve">LinkedIn: </w:t>
      </w:r>
      <w:hyperlink r:id="rId12" w:history="1">
        <w:r w:rsidRPr="00A128C5">
          <w:rPr>
            <w:rStyle w:val="Hyperlink"/>
          </w:rPr>
          <w:t>Shachindran Veerangan</w:t>
        </w:r>
      </w:hyperlink>
      <w:r>
        <w:t xml:space="preserve"> </w:t>
      </w:r>
      <w:r w:rsidRPr="00CC2921">
        <w:t>|</w:t>
      </w:r>
      <w:r>
        <w:t xml:space="preserve">  </w:t>
      </w:r>
      <w:proofErr w:type="spellStart"/>
      <w:r>
        <w:t>Github</w:t>
      </w:r>
      <w:proofErr w:type="spellEnd"/>
      <w:r>
        <w:t xml:space="preserve">: </w:t>
      </w:r>
      <w:hyperlink r:id="rId13" w:history="1">
        <w:r w:rsidR="00A20FBF" w:rsidRPr="00A128C5">
          <w:rPr>
            <w:rStyle w:val="Hyperlink"/>
          </w:rPr>
          <w:t>S</w:t>
        </w:r>
        <w:r w:rsidRPr="00A128C5">
          <w:rPr>
            <w:rStyle w:val="Hyperlink"/>
          </w:rPr>
          <w:t>hachindran</w:t>
        </w:r>
      </w:hyperlink>
    </w:p>
    <w:p w14:paraId="3348E53B" w14:textId="56DAC95E" w:rsidR="007256E1" w:rsidRPr="00EA604D" w:rsidRDefault="007256E1" w:rsidP="00CC2921">
      <w:pPr>
        <w:pStyle w:val="ContactInfo"/>
      </w:pPr>
      <w:r>
        <w:t>___________________________________________________________________________________________</w:t>
      </w:r>
    </w:p>
    <w:p w14:paraId="3FD9BA7A" w14:textId="5179240A" w:rsidR="00157BAB" w:rsidRDefault="00B67234" w:rsidP="00B67234">
      <w:pPr>
        <w:pStyle w:val="ContactInfo"/>
        <w:jc w:val="left"/>
      </w:pPr>
      <w:r>
        <w:t xml:space="preserve">I am a motivated second-year Information Technology student with a passion for leveraging digital innovation to solve complex challenges, seeking an internship position from May 2026 to December 2026. I am eager to contribute strong skills in technical analysis, systems optimization, and project coordination, while gaining hands-on experience in driving operational excellence through innovative technology and data-driven solutions. </w:t>
      </w:r>
      <w:r w:rsidR="007256E1">
        <w:t>___________________________________________________________________________________________</w:t>
      </w:r>
    </w:p>
    <w:p w14:paraId="73280B98" w14:textId="77777777" w:rsidR="007256E1" w:rsidRDefault="007256E1" w:rsidP="008B4069">
      <w:pPr>
        <w:pStyle w:val="ListBullet"/>
        <w:numPr>
          <w:ilvl w:val="0"/>
          <w:numId w:val="0"/>
        </w:numPr>
      </w:pPr>
    </w:p>
    <w:p w14:paraId="52BD1E75" w14:textId="77777777" w:rsidR="007256E1" w:rsidRDefault="007256E1" w:rsidP="00AB2672">
      <w:pPr>
        <w:pStyle w:val="Heading1"/>
      </w:pPr>
      <w:r>
        <w:t>Education</w:t>
      </w:r>
    </w:p>
    <w:p w14:paraId="3C464319" w14:textId="77777777" w:rsidR="007256E1" w:rsidRDefault="007256E1" w:rsidP="00AB2672">
      <w:pPr>
        <w:pStyle w:val="Heading3"/>
        <w:rPr>
          <w:rFonts w:eastAsiaTheme="majorEastAsia" w:cs="Times New Roman (Headings CS)"/>
          <w:b/>
          <w:bCs/>
          <w:caps/>
          <w:szCs w:val="26"/>
        </w:rPr>
      </w:pPr>
    </w:p>
    <w:p w14:paraId="6E88F2B1" w14:textId="77777777" w:rsidR="007256E1" w:rsidRDefault="007256E1" w:rsidP="00AB2672">
      <w:pPr>
        <w:pStyle w:val="Heading3"/>
        <w:rPr>
          <w:rFonts w:eastAsiaTheme="majorEastAsia" w:cs="Times New Roman (Headings CS)"/>
          <w:b/>
          <w:bCs/>
          <w:caps/>
          <w:szCs w:val="26"/>
        </w:rPr>
      </w:pPr>
      <w:r w:rsidRPr="008A5AD8">
        <w:rPr>
          <w:rFonts w:eastAsiaTheme="majorEastAsia" w:cs="Times New Roman (Headings CS)"/>
          <w:b/>
          <w:bCs/>
          <w:caps/>
          <w:szCs w:val="26"/>
        </w:rPr>
        <w:t>Universiti Teknologi PETRONAS (UTP)</w:t>
      </w:r>
    </w:p>
    <w:p w14:paraId="16D35DA0" w14:textId="77777777" w:rsidR="007256E1" w:rsidRDefault="007256E1" w:rsidP="00AB2672">
      <w:pPr>
        <w:pStyle w:val="Heading4"/>
        <w:rPr>
          <w:caps w:val="0"/>
          <w:color w:val="000000" w:themeColor="text1"/>
        </w:rPr>
      </w:pPr>
      <w:r w:rsidRPr="008A5AD8">
        <w:rPr>
          <w:caps w:val="0"/>
          <w:color w:val="000000" w:themeColor="text1"/>
        </w:rPr>
        <w:t>Bachelor of Information Technology (Hons)</w:t>
      </w:r>
    </w:p>
    <w:p w14:paraId="45BB7733" w14:textId="77777777" w:rsidR="007256E1" w:rsidRDefault="007256E1" w:rsidP="00AB2672">
      <w:pPr>
        <w:pStyle w:val="Heading4"/>
      </w:pPr>
      <w:r>
        <w:t>2024 – Present | cgpa: 3.43</w:t>
      </w:r>
    </w:p>
    <w:p w14:paraId="43D8C295" w14:textId="77777777" w:rsidR="007256E1" w:rsidRDefault="007256E1" w:rsidP="00AB2672"/>
    <w:p w14:paraId="6DADACE9" w14:textId="77777777" w:rsidR="007256E1" w:rsidRDefault="007256E1" w:rsidP="00AB2672">
      <w:pPr>
        <w:pStyle w:val="Heading4"/>
        <w:rPr>
          <w:rFonts w:eastAsiaTheme="majorEastAsia" w:cs="Times New Roman (Headings CS)"/>
          <w:b/>
          <w:bCs/>
          <w:color w:val="000000" w:themeColor="text1"/>
          <w:szCs w:val="26"/>
        </w:rPr>
      </w:pPr>
      <w:r w:rsidRPr="008A5AD8">
        <w:rPr>
          <w:rFonts w:eastAsiaTheme="majorEastAsia" w:cs="Times New Roman (Headings CS)"/>
          <w:b/>
          <w:bCs/>
          <w:color w:val="000000" w:themeColor="text1"/>
          <w:szCs w:val="26"/>
        </w:rPr>
        <w:t>Bilkent University, Turkey</w:t>
      </w:r>
    </w:p>
    <w:p w14:paraId="3ACF5E3B" w14:textId="77777777" w:rsidR="007256E1" w:rsidRDefault="007256E1" w:rsidP="00AB2672">
      <w:pPr>
        <w:pStyle w:val="Heading4"/>
        <w:rPr>
          <w:caps w:val="0"/>
          <w:color w:val="000000" w:themeColor="text1"/>
        </w:rPr>
      </w:pPr>
      <w:r w:rsidRPr="008A5AD8">
        <w:rPr>
          <w:caps w:val="0"/>
          <w:color w:val="000000" w:themeColor="text1"/>
        </w:rPr>
        <w:t>Student Exchange Program (Fall Semester)</w:t>
      </w:r>
    </w:p>
    <w:p w14:paraId="405ED360" w14:textId="77777777" w:rsidR="007256E1" w:rsidRDefault="007256E1" w:rsidP="00AB2672">
      <w:r>
        <w:t xml:space="preserve">2025 – 2026 </w:t>
      </w:r>
    </w:p>
    <w:p w14:paraId="10DFF0D4" w14:textId="77777777" w:rsidR="007256E1" w:rsidRDefault="007256E1" w:rsidP="00AB2672"/>
    <w:p w14:paraId="7A26BE84" w14:textId="77777777" w:rsidR="007256E1" w:rsidRDefault="007256E1" w:rsidP="00AB2672">
      <w:pPr>
        <w:pStyle w:val="Heading3"/>
        <w:rPr>
          <w:rFonts w:eastAsiaTheme="majorEastAsia" w:cs="Times New Roman (Headings CS)"/>
          <w:b/>
          <w:bCs/>
          <w:caps/>
          <w:szCs w:val="26"/>
        </w:rPr>
      </w:pPr>
      <w:r w:rsidRPr="008A5AD8">
        <w:rPr>
          <w:rFonts w:eastAsiaTheme="majorEastAsia" w:cs="Times New Roman (Headings CS)"/>
          <w:b/>
          <w:bCs/>
          <w:caps/>
          <w:szCs w:val="26"/>
        </w:rPr>
        <w:t>Universiti Teknologi PETRONAS (UTP)</w:t>
      </w:r>
    </w:p>
    <w:p w14:paraId="3B67D56D" w14:textId="77777777" w:rsidR="007256E1" w:rsidRDefault="007256E1" w:rsidP="00AB2672">
      <w:pPr>
        <w:pStyle w:val="Heading4"/>
        <w:rPr>
          <w:caps w:val="0"/>
          <w:color w:val="000000" w:themeColor="text1"/>
        </w:rPr>
      </w:pPr>
      <w:r w:rsidRPr="008A5AD8">
        <w:rPr>
          <w:caps w:val="0"/>
          <w:color w:val="000000" w:themeColor="text1"/>
        </w:rPr>
        <w:t>Foundation in Information Technology</w:t>
      </w:r>
    </w:p>
    <w:p w14:paraId="197379A9" w14:textId="77777777" w:rsidR="007256E1" w:rsidRDefault="007256E1" w:rsidP="00AB2672">
      <w:pPr>
        <w:pStyle w:val="Heading4"/>
      </w:pPr>
      <w:r>
        <w:t>2023 – 2024 | cgpa: 3.78</w:t>
      </w:r>
    </w:p>
    <w:p w14:paraId="7E0F11AC" w14:textId="77777777" w:rsidR="007256E1" w:rsidRDefault="007256E1" w:rsidP="00AB2672"/>
    <w:p w14:paraId="2325E60D" w14:textId="77777777" w:rsidR="007256E1" w:rsidRDefault="007256E1" w:rsidP="00AB2672">
      <w:pPr>
        <w:pStyle w:val="Heading3"/>
        <w:rPr>
          <w:rFonts w:eastAsiaTheme="majorEastAsia" w:cs="Times New Roman (Headings CS)"/>
          <w:b/>
          <w:bCs/>
          <w:caps/>
          <w:szCs w:val="26"/>
        </w:rPr>
      </w:pPr>
      <w:r>
        <w:rPr>
          <w:rFonts w:eastAsiaTheme="majorEastAsia" w:cs="Times New Roman (Headings CS)"/>
          <w:b/>
          <w:bCs/>
          <w:caps/>
          <w:szCs w:val="26"/>
        </w:rPr>
        <w:t>smk sultan abu bakar</w:t>
      </w:r>
    </w:p>
    <w:p w14:paraId="7FF75038" w14:textId="77777777" w:rsidR="007256E1" w:rsidRDefault="007256E1" w:rsidP="00AB2672">
      <w:pPr>
        <w:pStyle w:val="Heading4"/>
        <w:rPr>
          <w:caps w:val="0"/>
          <w:color w:val="000000" w:themeColor="text1"/>
        </w:rPr>
      </w:pPr>
      <w:r>
        <w:rPr>
          <w:caps w:val="0"/>
          <w:color w:val="000000" w:themeColor="text1"/>
        </w:rPr>
        <w:t>Science Stream</w:t>
      </w:r>
    </w:p>
    <w:p w14:paraId="4DCD69D5" w14:textId="77777777" w:rsidR="007256E1" w:rsidRDefault="007256E1" w:rsidP="00AB2672">
      <w:pPr>
        <w:pStyle w:val="Heading4"/>
      </w:pPr>
      <w:r>
        <w:t>2018 – 2023 | SPM: 7A’s</w:t>
      </w:r>
    </w:p>
    <w:p w14:paraId="3BF8DFAD" w14:textId="77777777" w:rsidR="007256E1" w:rsidRPr="00EA604D" w:rsidRDefault="007256E1" w:rsidP="007256E1">
      <w:pPr>
        <w:pStyle w:val="ContactInfo"/>
      </w:pPr>
      <w:r>
        <w:t>___________________________________________________________________________________________</w:t>
      </w:r>
    </w:p>
    <w:p w14:paraId="56E8CC77" w14:textId="77777777" w:rsidR="007256E1" w:rsidRPr="007256E1" w:rsidRDefault="007256E1" w:rsidP="007256E1"/>
    <w:p w14:paraId="324F446F" w14:textId="77777777" w:rsidR="007256E1" w:rsidRDefault="007256E1" w:rsidP="00AB2672">
      <w:pPr>
        <w:pStyle w:val="Heading2"/>
        <w:rPr>
          <w:b w:val="0"/>
          <w:bCs/>
          <w:color w:val="575355" w:themeColor="accent4" w:themeShade="80"/>
          <w:sz w:val="32"/>
          <w:szCs w:val="32"/>
        </w:rPr>
      </w:pPr>
      <w:r w:rsidRPr="008A5AD8">
        <w:rPr>
          <w:b w:val="0"/>
          <w:bCs/>
          <w:color w:val="575355" w:themeColor="accent4" w:themeShade="80"/>
          <w:sz w:val="32"/>
          <w:szCs w:val="32"/>
        </w:rPr>
        <w:t>extracurricular activities</w:t>
      </w:r>
    </w:p>
    <w:p w14:paraId="26011557" w14:textId="77777777" w:rsidR="007256E1" w:rsidRPr="008A5AD8" w:rsidRDefault="007256E1" w:rsidP="00AB2672">
      <w:pPr>
        <w:pStyle w:val="ListBullet"/>
        <w:rPr>
          <w:b/>
          <w:bCs/>
          <w:lang w:val="en-MY"/>
        </w:rPr>
      </w:pPr>
      <w:r w:rsidRPr="008A5AD8">
        <w:rPr>
          <w:b/>
          <w:bCs/>
        </w:rPr>
        <w:t>MPU4 Community Engagement Project</w:t>
      </w:r>
      <w:r>
        <w:rPr>
          <w:b/>
          <w:bCs/>
        </w:rPr>
        <w:t xml:space="preserve">, </w:t>
      </w:r>
      <w:r>
        <w:t>Media Committee, February 2026</w:t>
      </w:r>
    </w:p>
    <w:p w14:paraId="129C7B3B" w14:textId="77777777" w:rsidR="007256E1" w:rsidRPr="008A5AD8" w:rsidRDefault="007256E1" w:rsidP="00AB2672">
      <w:pPr>
        <w:pStyle w:val="ListBullet"/>
        <w:rPr>
          <w:lang w:val="en-MY"/>
        </w:rPr>
      </w:pPr>
      <w:proofErr w:type="spellStart"/>
      <w:r w:rsidRPr="008A5AD8">
        <w:rPr>
          <w:b/>
          <w:bCs/>
          <w:lang w:val="en-MY"/>
        </w:rPr>
        <w:t>HoliRun</w:t>
      </w:r>
      <w:proofErr w:type="spellEnd"/>
      <w:r w:rsidRPr="008A5AD8">
        <w:rPr>
          <w:b/>
          <w:bCs/>
          <w:lang w:val="en-MY"/>
        </w:rPr>
        <w:t xml:space="preserve"> UTP, </w:t>
      </w:r>
      <w:r w:rsidRPr="008A5AD8">
        <w:rPr>
          <w:lang w:val="en-MY"/>
        </w:rPr>
        <w:t xml:space="preserve">Assistant Project Director, </w:t>
      </w:r>
      <w:r>
        <w:rPr>
          <w:lang w:val="en-MY"/>
        </w:rPr>
        <w:t>January</w:t>
      </w:r>
      <w:r w:rsidRPr="008A5AD8">
        <w:rPr>
          <w:lang w:val="en-MY"/>
        </w:rPr>
        <w:t xml:space="preserve"> 202</w:t>
      </w:r>
      <w:r>
        <w:rPr>
          <w:lang w:val="en-MY"/>
        </w:rPr>
        <w:t>6</w:t>
      </w:r>
    </w:p>
    <w:p w14:paraId="18304AFF" w14:textId="77777777" w:rsidR="007256E1" w:rsidRPr="008A5AD8" w:rsidRDefault="007256E1" w:rsidP="00AB2672">
      <w:pPr>
        <w:pStyle w:val="ListBullet"/>
        <w:rPr>
          <w:lang w:val="en-MY"/>
        </w:rPr>
      </w:pPr>
      <w:r w:rsidRPr="008A5AD8">
        <w:rPr>
          <w:b/>
          <w:bCs/>
          <w:lang w:val="en-MY"/>
        </w:rPr>
        <w:t xml:space="preserve">UTP Sangeeth, </w:t>
      </w:r>
      <w:r w:rsidRPr="008A5AD8">
        <w:rPr>
          <w:lang w:val="en-MY"/>
        </w:rPr>
        <w:t>AHOD</w:t>
      </w:r>
      <w:r w:rsidRPr="008A5AD8">
        <w:rPr>
          <w:b/>
          <w:bCs/>
          <w:lang w:val="en-MY"/>
        </w:rPr>
        <w:t xml:space="preserve"> </w:t>
      </w:r>
      <w:r w:rsidRPr="008A5AD8">
        <w:rPr>
          <w:lang w:val="en-MY"/>
        </w:rPr>
        <w:t>Event Management Department, May 2025 - Present</w:t>
      </w:r>
    </w:p>
    <w:p w14:paraId="0FB9D3D5" w14:textId="77777777" w:rsidR="007256E1" w:rsidRPr="008A5AD8" w:rsidRDefault="007256E1" w:rsidP="00AB2672">
      <w:pPr>
        <w:pStyle w:val="ListBullet"/>
        <w:rPr>
          <w:lang w:val="en-MY"/>
        </w:rPr>
      </w:pPr>
      <w:r w:rsidRPr="008A5AD8">
        <w:rPr>
          <w:b/>
          <w:bCs/>
          <w:lang w:val="en-MY"/>
        </w:rPr>
        <w:t xml:space="preserve">Down to Earth (DTE) Project Centre for Foundation Studies, </w:t>
      </w:r>
      <w:r w:rsidRPr="008A5AD8">
        <w:rPr>
          <w:lang w:val="en-MY"/>
        </w:rPr>
        <w:t>Sponsorship Department, March 2024</w:t>
      </w:r>
    </w:p>
    <w:p w14:paraId="670058E2" w14:textId="77777777" w:rsidR="007256E1" w:rsidRPr="008A5AD8" w:rsidRDefault="007256E1" w:rsidP="00AB2672">
      <w:pPr>
        <w:pStyle w:val="ListBullet"/>
        <w:rPr>
          <w:lang w:val="en-MY"/>
        </w:rPr>
      </w:pPr>
      <w:proofErr w:type="gramStart"/>
      <w:r w:rsidRPr="008A5AD8">
        <w:rPr>
          <w:b/>
          <w:bCs/>
          <w:lang w:val="en-MY"/>
        </w:rPr>
        <w:t>Oh</w:t>
      </w:r>
      <w:proofErr w:type="gramEnd"/>
      <w:r w:rsidRPr="008A5AD8">
        <w:rPr>
          <w:b/>
          <w:bCs/>
          <w:lang w:val="en-MY"/>
        </w:rPr>
        <w:t xml:space="preserve"> My Code (OMC) Competition Centre for Foundation Studies, </w:t>
      </w:r>
      <w:r w:rsidRPr="008A5AD8">
        <w:rPr>
          <w:lang w:val="en-MY"/>
        </w:rPr>
        <w:t>Participant, November 2023</w:t>
      </w:r>
    </w:p>
    <w:p w14:paraId="135ED362" w14:textId="77777777" w:rsidR="007256E1" w:rsidRDefault="007256E1" w:rsidP="00AB2672">
      <w:pPr>
        <w:pStyle w:val="ListBullet"/>
        <w:rPr>
          <w:lang w:val="en-MY"/>
        </w:rPr>
      </w:pPr>
      <w:r w:rsidRPr="008A5AD8">
        <w:rPr>
          <w:b/>
          <w:bCs/>
          <w:lang w:val="en-MY"/>
        </w:rPr>
        <w:t xml:space="preserve">AirAsia Academy Educational Visit, </w:t>
      </w:r>
      <w:r w:rsidRPr="008A5AD8">
        <w:rPr>
          <w:lang w:val="en-MY"/>
        </w:rPr>
        <w:t>Participant, September 2023</w:t>
      </w:r>
    </w:p>
    <w:p w14:paraId="6C2A07F0" w14:textId="77777777" w:rsidR="007256E1" w:rsidRDefault="007256E1" w:rsidP="007256E1">
      <w:pPr>
        <w:pStyle w:val="ListBullet"/>
        <w:numPr>
          <w:ilvl w:val="0"/>
          <w:numId w:val="0"/>
        </w:numPr>
        <w:rPr>
          <w:b/>
          <w:bCs/>
          <w:lang w:val="en-MY"/>
        </w:rPr>
      </w:pPr>
    </w:p>
    <w:p w14:paraId="75E9EBCF" w14:textId="77777777" w:rsidR="007256E1" w:rsidRPr="00EA604D" w:rsidRDefault="007256E1" w:rsidP="007256E1">
      <w:pPr>
        <w:pStyle w:val="ContactInfo"/>
      </w:pPr>
      <w:r>
        <w:t>___________________________________________________________________________________________</w:t>
      </w:r>
    </w:p>
    <w:p w14:paraId="6A2DB0F1" w14:textId="77777777" w:rsidR="007256E1" w:rsidRDefault="007256E1" w:rsidP="007256E1">
      <w:pPr>
        <w:pStyle w:val="ListBullet"/>
        <w:numPr>
          <w:ilvl w:val="0"/>
          <w:numId w:val="0"/>
        </w:numPr>
        <w:rPr>
          <w:lang w:val="en-MY"/>
        </w:rPr>
      </w:pPr>
    </w:p>
    <w:p w14:paraId="1C267604" w14:textId="77777777" w:rsidR="007256E1" w:rsidRDefault="007256E1" w:rsidP="007256E1">
      <w:pPr>
        <w:pStyle w:val="ListBullet"/>
        <w:numPr>
          <w:ilvl w:val="0"/>
          <w:numId w:val="0"/>
        </w:numPr>
        <w:rPr>
          <w:lang w:val="en-MY"/>
        </w:rPr>
      </w:pPr>
    </w:p>
    <w:p w14:paraId="743B7FFF" w14:textId="77777777" w:rsidR="007256E1" w:rsidRPr="008A5AD8" w:rsidRDefault="007256E1" w:rsidP="007256E1">
      <w:pPr>
        <w:pStyle w:val="ListBullet"/>
        <w:numPr>
          <w:ilvl w:val="0"/>
          <w:numId w:val="0"/>
        </w:numPr>
        <w:rPr>
          <w:lang w:val="en-MY"/>
        </w:rPr>
      </w:pPr>
    </w:p>
    <w:p w14:paraId="37E0250D" w14:textId="77777777" w:rsidR="007256E1" w:rsidRDefault="007256E1" w:rsidP="00AB2672">
      <w:pPr>
        <w:pStyle w:val="Heading1"/>
      </w:pPr>
      <w:r>
        <w:lastRenderedPageBreak/>
        <w:t>skills</w:t>
      </w:r>
    </w:p>
    <w:p w14:paraId="2CFA4462" w14:textId="77777777" w:rsidR="007256E1" w:rsidRDefault="007256E1" w:rsidP="00AB2672"/>
    <w:p w14:paraId="181E2338" w14:textId="77777777" w:rsidR="007256E1" w:rsidRDefault="007256E1" w:rsidP="00AB2672">
      <w:pPr>
        <w:rPr>
          <w:b/>
          <w:bCs/>
        </w:rPr>
      </w:pPr>
      <w:r w:rsidRPr="00157BAB">
        <w:rPr>
          <w:b/>
          <w:bCs/>
        </w:rPr>
        <w:t>Programming Languages</w:t>
      </w:r>
    </w:p>
    <w:p w14:paraId="5739D6FC" w14:textId="77777777" w:rsidR="007256E1" w:rsidRDefault="007256E1" w:rsidP="00AB2672">
      <w:pPr>
        <w:rPr>
          <w:b/>
          <w:bCs/>
        </w:rPr>
      </w:pPr>
    </w:p>
    <w:p w14:paraId="60F971DD" w14:textId="77777777" w:rsidR="007256E1" w:rsidRPr="00157BAB" w:rsidRDefault="007256E1" w:rsidP="00AB2672">
      <w:pPr>
        <w:rPr>
          <w:b/>
          <w:bCs/>
        </w:rPr>
      </w:pPr>
      <w:r>
        <w:t xml:space="preserve">Python – Advanced                                   </w:t>
      </w:r>
      <w:r w:rsidRPr="00157BAB">
        <w:t>C# - Basic</w:t>
      </w:r>
      <w:r>
        <w:t xml:space="preserve">                                      </w:t>
      </w:r>
      <w:r w:rsidRPr="00157BAB">
        <w:t>MySQL - Advanced</w:t>
      </w:r>
    </w:p>
    <w:p w14:paraId="5C920FD6" w14:textId="77777777" w:rsidR="007256E1" w:rsidRDefault="007256E1" w:rsidP="00AB2672">
      <w:r w:rsidRPr="00157BAB">
        <w:t xml:space="preserve">Visual Basic </w:t>
      </w:r>
      <w:r>
        <w:t>–</w:t>
      </w:r>
      <w:r w:rsidRPr="00157BAB">
        <w:t xml:space="preserve"> Intermediate</w:t>
      </w:r>
      <w:r>
        <w:t xml:space="preserve">                        </w:t>
      </w:r>
      <w:r w:rsidRPr="00157BAB">
        <w:t xml:space="preserve">HTML5 </w:t>
      </w:r>
      <w:r>
        <w:t>–</w:t>
      </w:r>
      <w:r w:rsidRPr="00157BAB">
        <w:t xml:space="preserve"> Advanced</w:t>
      </w:r>
      <w:r>
        <w:t xml:space="preserve">                        </w:t>
      </w:r>
      <w:proofErr w:type="spellStart"/>
      <w:r w:rsidRPr="00157BAB">
        <w:t>Php</w:t>
      </w:r>
      <w:proofErr w:type="spellEnd"/>
      <w:r w:rsidRPr="00157BAB">
        <w:t xml:space="preserve"> - Intermediate</w:t>
      </w:r>
    </w:p>
    <w:p w14:paraId="6A767BCD" w14:textId="77777777" w:rsidR="007256E1" w:rsidRPr="00157BAB" w:rsidRDefault="007256E1" w:rsidP="00AB2672">
      <w:r w:rsidRPr="00157BAB">
        <w:t>C++ - Intermediate</w:t>
      </w:r>
      <w:r>
        <w:t xml:space="preserve">                                   </w:t>
      </w:r>
      <w:r w:rsidRPr="00157BAB">
        <w:t xml:space="preserve">CSS </w:t>
      </w:r>
      <w:r>
        <w:t>–</w:t>
      </w:r>
      <w:r w:rsidRPr="00157BAB">
        <w:t xml:space="preserve"> Advanced</w:t>
      </w:r>
      <w:r>
        <w:t xml:space="preserve">                             </w:t>
      </w:r>
      <w:r w:rsidRPr="00157BAB">
        <w:t>JavaScript - Intermediate</w:t>
      </w:r>
    </w:p>
    <w:p w14:paraId="535EBC42" w14:textId="77777777" w:rsidR="007256E1" w:rsidRDefault="007256E1" w:rsidP="007256E1">
      <w:pPr>
        <w:pStyle w:val="ListBullet"/>
        <w:numPr>
          <w:ilvl w:val="0"/>
          <w:numId w:val="0"/>
        </w:numPr>
      </w:pPr>
    </w:p>
    <w:p w14:paraId="74690398" w14:textId="77777777" w:rsidR="007256E1" w:rsidRDefault="007256E1" w:rsidP="007256E1">
      <w:pPr>
        <w:pStyle w:val="ListBullet"/>
        <w:numPr>
          <w:ilvl w:val="0"/>
          <w:numId w:val="0"/>
        </w:numPr>
        <w:rPr>
          <w:b/>
          <w:bCs/>
        </w:rPr>
      </w:pPr>
      <w:r w:rsidRPr="00157BAB">
        <w:rPr>
          <w:b/>
          <w:bCs/>
        </w:rPr>
        <w:t>Analysis and Visualization Tool</w:t>
      </w:r>
    </w:p>
    <w:p w14:paraId="7BBBD354" w14:textId="77777777" w:rsidR="007256E1" w:rsidRDefault="007256E1" w:rsidP="007256E1">
      <w:pPr>
        <w:pStyle w:val="ListBullet"/>
        <w:numPr>
          <w:ilvl w:val="0"/>
          <w:numId w:val="0"/>
        </w:numPr>
        <w:rPr>
          <w:b/>
          <w:bCs/>
        </w:rPr>
      </w:pPr>
    </w:p>
    <w:p w14:paraId="6FA73A1E" w14:textId="77777777" w:rsidR="007256E1" w:rsidRDefault="007256E1" w:rsidP="007256E1">
      <w:pPr>
        <w:pStyle w:val="ListBullet"/>
        <w:numPr>
          <w:ilvl w:val="0"/>
          <w:numId w:val="0"/>
        </w:numPr>
      </w:pPr>
      <w:r w:rsidRPr="00157BAB">
        <w:t xml:space="preserve">Microsoft Excel </w:t>
      </w:r>
      <w:r>
        <w:t>–</w:t>
      </w:r>
      <w:r w:rsidRPr="00157BAB">
        <w:t xml:space="preserve"> Intermediate</w:t>
      </w:r>
      <w:r>
        <w:t xml:space="preserve">                  </w:t>
      </w:r>
      <w:r w:rsidRPr="00157BAB">
        <w:t xml:space="preserve">Power BI </w:t>
      </w:r>
      <w:r>
        <w:t>–</w:t>
      </w:r>
      <w:r w:rsidRPr="00157BAB">
        <w:t xml:space="preserve"> Basic</w:t>
      </w:r>
    </w:p>
    <w:p w14:paraId="7D6D93CB" w14:textId="77777777" w:rsidR="007256E1" w:rsidRDefault="007256E1" w:rsidP="007256E1">
      <w:pPr>
        <w:pStyle w:val="ListBullet"/>
        <w:numPr>
          <w:ilvl w:val="0"/>
          <w:numId w:val="0"/>
        </w:numPr>
      </w:pPr>
    </w:p>
    <w:p w14:paraId="6FCBDF89" w14:textId="77777777" w:rsidR="007256E1" w:rsidRDefault="007256E1" w:rsidP="007256E1">
      <w:pPr>
        <w:pStyle w:val="ListBullet"/>
        <w:numPr>
          <w:ilvl w:val="0"/>
          <w:numId w:val="0"/>
        </w:numPr>
      </w:pPr>
    </w:p>
    <w:p w14:paraId="7B4B704B" w14:textId="77777777" w:rsidR="007256E1" w:rsidRDefault="007256E1" w:rsidP="007256E1">
      <w:pPr>
        <w:pStyle w:val="ListBullet"/>
        <w:numPr>
          <w:ilvl w:val="0"/>
          <w:numId w:val="0"/>
        </w:numPr>
        <w:rPr>
          <w:b/>
          <w:bCs/>
        </w:rPr>
      </w:pPr>
      <w:r w:rsidRPr="00157BAB">
        <w:rPr>
          <w:b/>
          <w:bCs/>
        </w:rPr>
        <w:t>Personal</w:t>
      </w:r>
    </w:p>
    <w:p w14:paraId="181FF23F" w14:textId="77777777" w:rsidR="007256E1" w:rsidRDefault="007256E1" w:rsidP="007256E1">
      <w:pPr>
        <w:pStyle w:val="ListBullet"/>
        <w:numPr>
          <w:ilvl w:val="0"/>
          <w:numId w:val="0"/>
        </w:numPr>
        <w:rPr>
          <w:b/>
          <w:bCs/>
        </w:rPr>
      </w:pPr>
    </w:p>
    <w:p w14:paraId="1C9D1E40" w14:textId="77777777" w:rsidR="007256E1" w:rsidRDefault="007256E1" w:rsidP="007256E1">
      <w:pPr>
        <w:pStyle w:val="ListBullet"/>
        <w:numPr>
          <w:ilvl w:val="0"/>
          <w:numId w:val="0"/>
        </w:numPr>
      </w:pPr>
      <w:r w:rsidRPr="00157BAB">
        <w:t>Problem Solving</w:t>
      </w:r>
      <w:r>
        <w:t xml:space="preserve">                                       </w:t>
      </w:r>
      <w:r w:rsidRPr="00157BAB">
        <w:t>Analytical Thinking</w:t>
      </w:r>
      <w:r>
        <w:t xml:space="preserve">                           </w:t>
      </w:r>
      <w:r w:rsidRPr="00157BAB">
        <w:t>Leadership</w:t>
      </w:r>
    </w:p>
    <w:p w14:paraId="529E3C0A" w14:textId="77777777" w:rsidR="007256E1" w:rsidRPr="00157BAB" w:rsidRDefault="007256E1" w:rsidP="007256E1">
      <w:pPr>
        <w:pStyle w:val="ListBullet"/>
        <w:numPr>
          <w:ilvl w:val="0"/>
          <w:numId w:val="0"/>
        </w:numPr>
      </w:pPr>
      <w:r w:rsidRPr="00157BAB">
        <w:t>Teamwork</w:t>
      </w:r>
      <w:r>
        <w:t xml:space="preserve">                                               </w:t>
      </w:r>
      <w:r w:rsidRPr="00157BAB">
        <w:t>IT Support</w:t>
      </w:r>
      <w:r>
        <w:t xml:space="preserve">                                      </w:t>
      </w:r>
      <w:r w:rsidRPr="00157BAB">
        <w:t>Critical Thinking</w:t>
      </w:r>
    </w:p>
    <w:p w14:paraId="76137088" w14:textId="77777777" w:rsidR="007256E1" w:rsidRDefault="007256E1" w:rsidP="008B4069">
      <w:pPr>
        <w:pStyle w:val="ListBullet"/>
        <w:numPr>
          <w:ilvl w:val="0"/>
          <w:numId w:val="0"/>
        </w:numPr>
      </w:pPr>
    </w:p>
    <w:p w14:paraId="16CDE164" w14:textId="6FD4004B" w:rsidR="00157BAB" w:rsidRDefault="00157BAB" w:rsidP="008B4069">
      <w:pPr>
        <w:pStyle w:val="ListBullet"/>
        <w:numPr>
          <w:ilvl w:val="0"/>
          <w:numId w:val="0"/>
        </w:numPr>
        <w:rPr>
          <w:b/>
          <w:bCs/>
        </w:rPr>
      </w:pPr>
      <w:r w:rsidRPr="00157BAB">
        <w:rPr>
          <w:b/>
          <w:bCs/>
        </w:rPr>
        <w:t>Languages</w:t>
      </w:r>
    </w:p>
    <w:p w14:paraId="1DBD83A7" w14:textId="77777777" w:rsidR="00157BAB" w:rsidRDefault="00157BAB" w:rsidP="008B4069">
      <w:pPr>
        <w:pStyle w:val="ListBullet"/>
        <w:numPr>
          <w:ilvl w:val="0"/>
          <w:numId w:val="0"/>
        </w:numPr>
        <w:rPr>
          <w:b/>
          <w:bCs/>
        </w:rPr>
      </w:pPr>
    </w:p>
    <w:p w14:paraId="1C65363B" w14:textId="06D8E084" w:rsidR="00157BAB" w:rsidRDefault="00157BAB" w:rsidP="008B4069">
      <w:pPr>
        <w:pStyle w:val="ListBullet"/>
        <w:numPr>
          <w:ilvl w:val="0"/>
          <w:numId w:val="0"/>
        </w:numPr>
      </w:pPr>
      <w:r w:rsidRPr="00157BAB">
        <w:t xml:space="preserve">Bahasa </w:t>
      </w:r>
      <w:proofErr w:type="spellStart"/>
      <w:r w:rsidRPr="00157BAB">
        <w:t>Melayu</w:t>
      </w:r>
      <w:proofErr w:type="spellEnd"/>
      <w:r w:rsidRPr="00157BAB">
        <w:t xml:space="preserve"> </w:t>
      </w:r>
      <w:r>
        <w:t>–</w:t>
      </w:r>
      <w:r w:rsidRPr="00157BAB">
        <w:t xml:space="preserve"> Advanced</w:t>
      </w:r>
      <w:r>
        <w:t xml:space="preserve">                       </w:t>
      </w:r>
      <w:r w:rsidRPr="00157BAB">
        <w:t xml:space="preserve">Tamil </w:t>
      </w:r>
      <w:r>
        <w:t>–</w:t>
      </w:r>
      <w:r w:rsidRPr="00157BAB">
        <w:t xml:space="preserve"> Advanced</w:t>
      </w:r>
      <w:r>
        <w:t xml:space="preserve">                            Chinese – Basic</w:t>
      </w:r>
    </w:p>
    <w:p w14:paraId="4EE73C6D" w14:textId="08CFD814" w:rsidR="00157BAB" w:rsidRDefault="00157BAB" w:rsidP="008B4069">
      <w:pPr>
        <w:pStyle w:val="ListBullet"/>
        <w:numPr>
          <w:ilvl w:val="0"/>
          <w:numId w:val="0"/>
        </w:numPr>
      </w:pPr>
      <w:r w:rsidRPr="00157BAB">
        <w:t xml:space="preserve">English </w:t>
      </w:r>
      <w:r>
        <w:t>–</w:t>
      </w:r>
      <w:r w:rsidRPr="00157BAB">
        <w:t xml:space="preserve"> Advanced</w:t>
      </w:r>
      <w:r>
        <w:t xml:space="preserve">                                  </w:t>
      </w:r>
      <w:r w:rsidRPr="00157BAB">
        <w:t xml:space="preserve">Telugu </w:t>
      </w:r>
      <w:r>
        <w:t>–</w:t>
      </w:r>
      <w:r w:rsidRPr="00157BAB">
        <w:t xml:space="preserve"> Basic</w:t>
      </w:r>
      <w:r>
        <w:t xml:space="preserve">                                  Turkish – Basic </w:t>
      </w:r>
    </w:p>
    <w:p w14:paraId="78541DF4" w14:textId="77777777" w:rsidR="007256E1" w:rsidRDefault="007256E1" w:rsidP="008B4069">
      <w:pPr>
        <w:pStyle w:val="ListBullet"/>
        <w:numPr>
          <w:ilvl w:val="0"/>
          <w:numId w:val="0"/>
        </w:numPr>
      </w:pPr>
    </w:p>
    <w:p w14:paraId="7F90E1B7" w14:textId="77777777" w:rsidR="007256E1" w:rsidRPr="00EA604D" w:rsidRDefault="007256E1" w:rsidP="007256E1">
      <w:pPr>
        <w:pStyle w:val="ContactInfo"/>
      </w:pPr>
      <w:r>
        <w:t>___________________________________________________________________________________________</w:t>
      </w:r>
    </w:p>
    <w:p w14:paraId="070901A6" w14:textId="77777777" w:rsidR="007256E1" w:rsidRDefault="007256E1" w:rsidP="008B4069">
      <w:pPr>
        <w:pStyle w:val="ListBullet"/>
        <w:numPr>
          <w:ilvl w:val="0"/>
          <w:numId w:val="0"/>
        </w:numPr>
      </w:pPr>
    </w:p>
    <w:p w14:paraId="4AE21455" w14:textId="77777777" w:rsidR="007256E1" w:rsidRPr="007256E1" w:rsidRDefault="007256E1" w:rsidP="007256E1">
      <w:pPr>
        <w:pStyle w:val="ListBullet"/>
        <w:numPr>
          <w:ilvl w:val="0"/>
          <w:numId w:val="0"/>
        </w:numPr>
        <w:rPr>
          <w:rFonts w:asciiTheme="majorHAnsi" w:eastAsiaTheme="majorEastAsia" w:hAnsiTheme="majorHAnsi" w:cs="Times New Roman (Headings CS)"/>
          <w:caps/>
          <w:color w:val="575355" w:themeColor="accent4" w:themeShade="80"/>
          <w:sz w:val="32"/>
          <w:szCs w:val="32"/>
        </w:rPr>
      </w:pPr>
      <w:r w:rsidRPr="007256E1">
        <w:rPr>
          <w:rFonts w:asciiTheme="majorHAnsi" w:eastAsiaTheme="majorEastAsia" w:hAnsiTheme="majorHAnsi" w:cs="Times New Roman (Headings CS)"/>
          <w:caps/>
          <w:color w:val="575355" w:themeColor="accent4" w:themeShade="80"/>
          <w:sz w:val="32"/>
          <w:szCs w:val="32"/>
        </w:rPr>
        <w:t>IT PROJECTS &amp; ACHIEVEMNETS</w:t>
      </w:r>
    </w:p>
    <w:p w14:paraId="5E32CAFB" w14:textId="77777777" w:rsidR="007256E1" w:rsidRDefault="007256E1" w:rsidP="00BF52B9">
      <w:pPr>
        <w:pStyle w:val="ListBullet"/>
        <w:numPr>
          <w:ilvl w:val="0"/>
          <w:numId w:val="0"/>
        </w:numPr>
        <w:ind w:left="360" w:hanging="360"/>
        <w:rPr>
          <w:rFonts w:asciiTheme="majorHAnsi" w:eastAsiaTheme="majorEastAsia" w:hAnsiTheme="majorHAnsi" w:cs="Times New Roman (Headings CS)"/>
          <w:b/>
          <w:bCs/>
          <w:caps/>
          <w:color w:val="575355" w:themeColor="accent4" w:themeShade="80"/>
          <w:sz w:val="32"/>
          <w:szCs w:val="32"/>
        </w:rPr>
      </w:pPr>
    </w:p>
    <w:p w14:paraId="5DA1F1AC" w14:textId="77777777" w:rsidR="007256E1" w:rsidRPr="00BF52B9" w:rsidRDefault="007256E1" w:rsidP="00BF52B9">
      <w:pPr>
        <w:pStyle w:val="ListBullet"/>
        <w:numPr>
          <w:ilvl w:val="0"/>
          <w:numId w:val="0"/>
        </w:numPr>
        <w:spacing w:line="276" w:lineRule="auto"/>
        <w:jc w:val="both"/>
        <w:rPr>
          <w:b/>
          <w:bCs/>
          <w:sz w:val="24"/>
          <w:szCs w:val="24"/>
          <w:lang w:val="en-MY"/>
        </w:rPr>
      </w:pPr>
      <w:r w:rsidRPr="00BF52B9">
        <w:rPr>
          <w:b/>
          <w:bCs/>
          <w:sz w:val="24"/>
          <w:szCs w:val="24"/>
          <w:lang w:val="en-MY"/>
        </w:rPr>
        <w:t>Oh, My Code Competition, November 2023</w:t>
      </w:r>
    </w:p>
    <w:p w14:paraId="28C1424E" w14:textId="77777777" w:rsidR="007256E1" w:rsidRPr="00BF52B9" w:rsidRDefault="007256E1" w:rsidP="00BF52B9">
      <w:pPr>
        <w:pStyle w:val="ListBullet"/>
        <w:numPr>
          <w:ilvl w:val="0"/>
          <w:numId w:val="0"/>
        </w:numPr>
        <w:spacing w:line="276" w:lineRule="auto"/>
        <w:jc w:val="both"/>
        <w:rPr>
          <w:b/>
          <w:bCs/>
          <w:lang w:val="en-MY"/>
        </w:rPr>
      </w:pPr>
      <w:r w:rsidRPr="00BF52B9">
        <w:rPr>
          <w:b/>
          <w:bCs/>
          <w:lang w:val="en-MY"/>
        </w:rPr>
        <w:t xml:space="preserve">PARTICIPANT, </w:t>
      </w:r>
      <w:proofErr w:type="spellStart"/>
      <w:r w:rsidRPr="00BF52B9">
        <w:rPr>
          <w:b/>
          <w:bCs/>
          <w:lang w:val="en-MY"/>
        </w:rPr>
        <w:t>MyCARE</w:t>
      </w:r>
      <w:proofErr w:type="spellEnd"/>
      <w:r w:rsidRPr="00BF52B9">
        <w:rPr>
          <w:b/>
          <w:bCs/>
          <w:lang w:val="en-MY"/>
        </w:rPr>
        <w:t>: Consolidating Healthcare Data for a Healthier Malaysia</w:t>
      </w:r>
    </w:p>
    <w:p w14:paraId="1919769E" w14:textId="77777777" w:rsidR="007256E1" w:rsidRPr="00BF52B9" w:rsidRDefault="007256E1" w:rsidP="00BF52B9">
      <w:pPr>
        <w:pStyle w:val="ListBullet"/>
        <w:numPr>
          <w:ilvl w:val="0"/>
          <w:numId w:val="9"/>
        </w:numPr>
        <w:spacing w:line="276" w:lineRule="auto"/>
        <w:ind w:left="360"/>
        <w:jc w:val="both"/>
        <w:rPr>
          <w:lang w:val="en-MY"/>
        </w:rPr>
      </w:pPr>
      <w:r w:rsidRPr="00BF52B9">
        <w:rPr>
          <w:lang w:val="en-MY"/>
        </w:rPr>
        <w:t xml:space="preserve">This project proposed </w:t>
      </w:r>
      <w:proofErr w:type="spellStart"/>
      <w:r w:rsidRPr="00BF52B9">
        <w:rPr>
          <w:lang w:val="en-MY"/>
        </w:rPr>
        <w:t>MyCARE</w:t>
      </w:r>
      <w:proofErr w:type="spellEnd"/>
      <w:r w:rsidRPr="00BF52B9">
        <w:rPr>
          <w:lang w:val="en-MY"/>
        </w:rPr>
        <w:t>, a centralized Electronic Health Record (EHR) system to solve the problem of fragmented patient data across Malaysian healthcare facilities.</w:t>
      </w:r>
    </w:p>
    <w:p w14:paraId="00E83B6F" w14:textId="77777777" w:rsidR="007256E1" w:rsidRPr="00BF52B9" w:rsidRDefault="007256E1" w:rsidP="00BF52B9">
      <w:pPr>
        <w:pStyle w:val="ListBullet"/>
        <w:numPr>
          <w:ilvl w:val="0"/>
          <w:numId w:val="9"/>
        </w:numPr>
        <w:spacing w:line="276" w:lineRule="auto"/>
        <w:ind w:left="360"/>
        <w:jc w:val="both"/>
        <w:rPr>
          <w:lang w:val="en-MY"/>
        </w:rPr>
      </w:pPr>
      <w:r w:rsidRPr="00BF52B9">
        <w:rPr>
          <w:lang w:val="en-MY"/>
        </w:rPr>
        <w:t>Focused on enhancing healthcare delivery by providing easy, unified access to complete medical records and prescriptions for more systematic, individualized, and effective treatment.</w:t>
      </w:r>
    </w:p>
    <w:p w14:paraId="683CAEFE" w14:textId="77777777" w:rsidR="007256E1" w:rsidRPr="00BF52B9" w:rsidRDefault="007256E1" w:rsidP="00BF52B9">
      <w:pPr>
        <w:pStyle w:val="ListBullet"/>
        <w:numPr>
          <w:ilvl w:val="0"/>
          <w:numId w:val="9"/>
        </w:numPr>
        <w:spacing w:line="276" w:lineRule="auto"/>
        <w:ind w:left="360"/>
        <w:jc w:val="both"/>
        <w:rPr>
          <w:lang w:val="en-MY"/>
        </w:rPr>
      </w:pPr>
      <w:r w:rsidRPr="00BF52B9">
        <w:rPr>
          <w:lang w:val="en-MY"/>
        </w:rPr>
        <w:t>The solution aimed to incorporate essential features like online appointment scheduling and electronic prescriptions, with the potential to revolutionize Malaysian healthcare through a holistic patient view.</w:t>
      </w:r>
    </w:p>
    <w:p w14:paraId="7B1243C7" w14:textId="77777777" w:rsidR="007256E1" w:rsidRDefault="007256E1" w:rsidP="00BF52B9">
      <w:pPr>
        <w:pStyle w:val="ListBullet"/>
        <w:numPr>
          <w:ilvl w:val="0"/>
          <w:numId w:val="0"/>
        </w:numPr>
        <w:spacing w:line="276" w:lineRule="auto"/>
        <w:ind w:left="360"/>
        <w:rPr>
          <w:lang w:val="en-MY"/>
        </w:rPr>
      </w:pPr>
    </w:p>
    <w:p w14:paraId="06BF181E" w14:textId="77777777" w:rsidR="007256E1" w:rsidRPr="00BF52B9" w:rsidRDefault="007256E1" w:rsidP="00BF52B9">
      <w:pPr>
        <w:pStyle w:val="ListBullet"/>
        <w:numPr>
          <w:ilvl w:val="0"/>
          <w:numId w:val="0"/>
        </w:numPr>
        <w:spacing w:line="276" w:lineRule="auto"/>
        <w:jc w:val="both"/>
        <w:rPr>
          <w:b/>
          <w:bCs/>
          <w:sz w:val="24"/>
          <w:szCs w:val="24"/>
          <w:lang w:val="en-MY"/>
        </w:rPr>
      </w:pPr>
      <w:r w:rsidRPr="00BF52B9">
        <w:rPr>
          <w:b/>
          <w:bCs/>
          <w:sz w:val="24"/>
          <w:szCs w:val="24"/>
          <w:lang w:val="en-MY"/>
        </w:rPr>
        <w:t>Object Oriented Programming, November 2024</w:t>
      </w:r>
    </w:p>
    <w:p w14:paraId="6C0CDCE2" w14:textId="77777777" w:rsidR="007256E1" w:rsidRPr="00BF52B9" w:rsidRDefault="007256E1" w:rsidP="00BF52B9">
      <w:pPr>
        <w:pStyle w:val="ListBullet"/>
        <w:numPr>
          <w:ilvl w:val="0"/>
          <w:numId w:val="0"/>
        </w:numPr>
        <w:spacing w:line="276" w:lineRule="auto"/>
        <w:jc w:val="both"/>
        <w:rPr>
          <w:b/>
          <w:bCs/>
          <w:lang w:val="en-MY"/>
        </w:rPr>
      </w:pPr>
      <w:r w:rsidRPr="00BF52B9">
        <w:rPr>
          <w:b/>
          <w:bCs/>
          <w:lang w:val="en-MY"/>
        </w:rPr>
        <w:t>Swarm Attack Multiplayer Game - Wan and Whiskers</w:t>
      </w:r>
    </w:p>
    <w:p w14:paraId="4482CDD3" w14:textId="77777777" w:rsidR="007256E1" w:rsidRPr="00BF52B9" w:rsidRDefault="007256E1" w:rsidP="00BF52B9">
      <w:pPr>
        <w:pStyle w:val="ListBullet"/>
        <w:numPr>
          <w:ilvl w:val="0"/>
          <w:numId w:val="10"/>
        </w:numPr>
        <w:spacing w:line="276" w:lineRule="auto"/>
        <w:jc w:val="both"/>
        <w:rPr>
          <w:lang w:val="en-MY"/>
        </w:rPr>
      </w:pPr>
      <w:r w:rsidRPr="00BF52B9">
        <w:rPr>
          <w:lang w:val="en-MY"/>
        </w:rPr>
        <w:t>This project involved developing Wan and Whiskers, an exciting multiplayer swarm assault game created in Unity, applying core Object-Oriented Programming (OOP) principles.</w:t>
      </w:r>
    </w:p>
    <w:p w14:paraId="691EFE14" w14:textId="77777777" w:rsidR="007256E1" w:rsidRPr="00BF52B9" w:rsidRDefault="007256E1" w:rsidP="00BF52B9">
      <w:pPr>
        <w:pStyle w:val="ListBullet"/>
        <w:numPr>
          <w:ilvl w:val="0"/>
          <w:numId w:val="10"/>
        </w:numPr>
        <w:spacing w:line="276" w:lineRule="auto"/>
        <w:jc w:val="both"/>
        <w:rPr>
          <w:lang w:val="en-MY"/>
        </w:rPr>
      </w:pPr>
      <w:r w:rsidRPr="00BF52B9">
        <w:rPr>
          <w:lang w:val="en-MY"/>
        </w:rPr>
        <w:t>Features a dynamic multiplayer experience where one player controls Wan (a shooter) and the other controls his cat, Whiskers (a close-combat defender), requiring teamwork and coordination for survival against enemy swarms.</w:t>
      </w:r>
    </w:p>
    <w:p w14:paraId="0D898AA7" w14:textId="27B1F8EC" w:rsidR="007256E1" w:rsidRDefault="007256E1" w:rsidP="007256E1">
      <w:pPr>
        <w:pStyle w:val="ListBullet"/>
        <w:numPr>
          <w:ilvl w:val="0"/>
          <w:numId w:val="10"/>
        </w:numPr>
        <w:spacing w:line="276" w:lineRule="auto"/>
        <w:jc w:val="both"/>
        <w:rPr>
          <w:lang w:val="en-MY"/>
        </w:rPr>
      </w:pPr>
      <w:r w:rsidRPr="00BF52B9">
        <w:rPr>
          <w:lang w:val="en-MY"/>
        </w:rPr>
        <w:t>Introduced an Endless Adventure Mode across three difficulty levels (Easy, Medium, Hard), including an immune boss and interactive, destructible environments, enhancing replay value and strategic depth.</w:t>
      </w:r>
    </w:p>
    <w:p w14:paraId="1703F6C0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28BCEA6B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467F0BDD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2556F09D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6966291A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36211B38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2EF2557D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2EB74715" w14:textId="77777777" w:rsidR="00DB333E" w:rsidRDefault="00DB333E" w:rsidP="00DB333E">
      <w:pPr>
        <w:pStyle w:val="ListBullet"/>
        <w:numPr>
          <w:ilvl w:val="0"/>
          <w:numId w:val="0"/>
        </w:numPr>
        <w:spacing w:line="276" w:lineRule="auto"/>
        <w:ind w:left="360" w:hanging="360"/>
        <w:jc w:val="both"/>
        <w:rPr>
          <w:lang w:val="en-MY"/>
        </w:rPr>
      </w:pPr>
    </w:p>
    <w:p w14:paraId="01B8241F" w14:textId="284CE0BE" w:rsidR="00DB333E" w:rsidRPr="00BF52B9" w:rsidRDefault="00FF6298" w:rsidP="00DB333E">
      <w:pPr>
        <w:pStyle w:val="ListBullet"/>
        <w:numPr>
          <w:ilvl w:val="0"/>
          <w:numId w:val="0"/>
        </w:numPr>
        <w:spacing w:line="276" w:lineRule="auto"/>
        <w:jc w:val="both"/>
        <w:rPr>
          <w:b/>
          <w:bCs/>
          <w:sz w:val="24"/>
          <w:szCs w:val="24"/>
          <w:lang w:val="en-MY"/>
        </w:rPr>
      </w:pPr>
      <w:r>
        <w:rPr>
          <w:b/>
          <w:bCs/>
          <w:sz w:val="24"/>
          <w:szCs w:val="24"/>
          <w:lang w:val="en-MY"/>
        </w:rPr>
        <w:lastRenderedPageBreak/>
        <w:t>Professional Communication</w:t>
      </w:r>
      <w:r w:rsidR="00DB333E" w:rsidRPr="00BF52B9">
        <w:rPr>
          <w:b/>
          <w:bCs/>
          <w:sz w:val="24"/>
          <w:szCs w:val="24"/>
          <w:lang w:val="en-MY"/>
        </w:rPr>
        <w:t>, November 202</w:t>
      </w:r>
      <w:r>
        <w:rPr>
          <w:b/>
          <w:bCs/>
          <w:sz w:val="24"/>
          <w:szCs w:val="24"/>
          <w:lang w:val="en-MY"/>
        </w:rPr>
        <w:t>5</w:t>
      </w:r>
    </w:p>
    <w:p w14:paraId="104E6CAA" w14:textId="5A1E078E" w:rsidR="00DB333E" w:rsidRPr="00BF52B9" w:rsidRDefault="00FF6298" w:rsidP="00DB333E">
      <w:pPr>
        <w:pStyle w:val="ListBullet"/>
        <w:numPr>
          <w:ilvl w:val="0"/>
          <w:numId w:val="0"/>
        </w:numPr>
        <w:spacing w:line="276" w:lineRule="auto"/>
        <w:jc w:val="both"/>
        <w:rPr>
          <w:b/>
          <w:bCs/>
          <w:lang w:val="en-MY"/>
        </w:rPr>
      </w:pPr>
      <w:r w:rsidRPr="00FF6298">
        <w:rPr>
          <w:b/>
          <w:bCs/>
        </w:rPr>
        <w:t>Fresh Track: Automated Inventory &amp; Sustainability App</w:t>
      </w:r>
    </w:p>
    <w:p w14:paraId="7AD3D349" w14:textId="2AF77A40" w:rsidR="007D1949" w:rsidRPr="007D1949" w:rsidRDefault="007D1949" w:rsidP="007D1949">
      <w:pPr>
        <w:pStyle w:val="ListBullet"/>
        <w:spacing w:line="276" w:lineRule="auto"/>
        <w:jc w:val="both"/>
        <w:rPr>
          <w:lang w:val="en-MY"/>
        </w:rPr>
      </w:pPr>
      <w:r w:rsidRPr="007D1949">
        <w:rPr>
          <w:lang w:val="en-MY"/>
        </w:rPr>
        <w:t>Developed during an exchange program in Turkey, this sustainability-driven digital platform addresses household food waste by closing the "Purchase-to-Consumption" gap.</w:t>
      </w:r>
    </w:p>
    <w:p w14:paraId="2B5D92A1" w14:textId="67283D3A" w:rsidR="007D1949" w:rsidRPr="007D1949" w:rsidRDefault="007D1949" w:rsidP="007D1949">
      <w:pPr>
        <w:pStyle w:val="ListBullet"/>
        <w:spacing w:line="276" w:lineRule="auto"/>
        <w:jc w:val="both"/>
        <w:rPr>
          <w:lang w:val="en-MY"/>
        </w:rPr>
      </w:pPr>
      <w:r w:rsidRPr="007D1949">
        <w:rPr>
          <w:lang w:val="en-MY"/>
        </w:rPr>
        <w:t>Designed an automated "Smart Scan" flow to solve data entry fatigue, leveraging AI extraction concepts to pull itemized grocery data and expiry dates directly from receipts.</w:t>
      </w:r>
    </w:p>
    <w:p w14:paraId="3FCEEEC0" w14:textId="4660F7C9" w:rsidR="007D1949" w:rsidRPr="007D1949" w:rsidRDefault="007D1949" w:rsidP="007D1949">
      <w:pPr>
        <w:pStyle w:val="ListBullet"/>
        <w:spacing w:line="276" w:lineRule="auto"/>
        <w:jc w:val="both"/>
        <w:rPr>
          <w:lang w:val="en-MY"/>
        </w:rPr>
      </w:pPr>
      <w:r w:rsidRPr="007D1949">
        <w:rPr>
          <w:lang w:val="en-MY"/>
        </w:rPr>
        <w:t>Engineered a "Hub Mode" feature within a high-fidelity Figma prototype, allowing students to securely list and share surplus food items within their housing complex before expiration.</w:t>
      </w:r>
    </w:p>
    <w:p w14:paraId="3A28F1A3" w14:textId="77777777" w:rsidR="007256E1" w:rsidRPr="007256E1" w:rsidRDefault="007256E1" w:rsidP="007D1949">
      <w:pPr>
        <w:pStyle w:val="ListBullet"/>
        <w:numPr>
          <w:ilvl w:val="0"/>
          <w:numId w:val="0"/>
        </w:numPr>
        <w:spacing w:line="276" w:lineRule="auto"/>
        <w:jc w:val="both"/>
        <w:rPr>
          <w:lang w:val="en-MY"/>
        </w:rPr>
      </w:pPr>
    </w:p>
    <w:p w14:paraId="378AD5F3" w14:textId="77777777" w:rsidR="007256E1" w:rsidRPr="00EA604D" w:rsidRDefault="007256E1" w:rsidP="007256E1">
      <w:pPr>
        <w:pStyle w:val="ContactInfo"/>
      </w:pPr>
      <w:r>
        <w:t>___________________________________________________________________________________________</w:t>
      </w:r>
    </w:p>
    <w:p w14:paraId="30F708A0" w14:textId="77777777" w:rsidR="007256E1" w:rsidRDefault="007256E1" w:rsidP="00DB333E">
      <w:pPr>
        <w:pStyle w:val="ListBullet"/>
        <w:numPr>
          <w:ilvl w:val="0"/>
          <w:numId w:val="0"/>
        </w:numPr>
        <w:rPr>
          <w:lang w:val="en-MY"/>
        </w:rPr>
      </w:pPr>
    </w:p>
    <w:p w14:paraId="36B9A752" w14:textId="77777777" w:rsidR="007256E1" w:rsidRPr="008A5AD8" w:rsidRDefault="007256E1" w:rsidP="00BF52B9">
      <w:pPr>
        <w:pStyle w:val="ListBullet"/>
        <w:numPr>
          <w:ilvl w:val="0"/>
          <w:numId w:val="0"/>
        </w:numPr>
        <w:ind w:left="360"/>
        <w:rPr>
          <w:lang w:val="en-MY"/>
        </w:rPr>
      </w:pPr>
    </w:p>
    <w:p w14:paraId="2D610521" w14:textId="77777777" w:rsidR="007256E1" w:rsidRDefault="007256E1" w:rsidP="00BF52B9">
      <w:pPr>
        <w:pStyle w:val="Heading1"/>
      </w:pPr>
      <w:r>
        <w:t>Awards</w:t>
      </w:r>
    </w:p>
    <w:p w14:paraId="7E0E7E8E" w14:textId="77777777" w:rsidR="007256E1" w:rsidRPr="00BF52B9" w:rsidRDefault="007256E1" w:rsidP="00BF52B9"/>
    <w:p w14:paraId="0D19F6F0" w14:textId="77777777" w:rsidR="007256E1" w:rsidRPr="00BF52B9" w:rsidRDefault="007256E1" w:rsidP="00BF52B9">
      <w:pPr>
        <w:spacing w:line="360" w:lineRule="auto"/>
        <w:rPr>
          <w:sz w:val="22"/>
          <w:lang w:val="en-MY"/>
        </w:rPr>
      </w:pPr>
      <w:r w:rsidRPr="00BF52B9">
        <w:rPr>
          <w:b/>
          <w:bCs/>
          <w:sz w:val="22"/>
          <w:lang w:val="en-MY"/>
        </w:rPr>
        <w:t xml:space="preserve">YUTP Education Grant Recipient, </w:t>
      </w:r>
      <w:r w:rsidRPr="00BF52B9">
        <w:rPr>
          <w:sz w:val="22"/>
          <w:lang w:val="en-MY"/>
        </w:rPr>
        <w:t>Foundation and Undergraduate Studies, September 2023 - Present</w:t>
      </w:r>
    </w:p>
    <w:p w14:paraId="382317A6" w14:textId="77777777" w:rsidR="007256E1" w:rsidRPr="00BF52B9" w:rsidRDefault="007256E1" w:rsidP="00BF52B9">
      <w:pPr>
        <w:spacing w:line="360" w:lineRule="auto"/>
        <w:rPr>
          <w:sz w:val="22"/>
          <w:lang w:val="en-MY"/>
        </w:rPr>
      </w:pPr>
      <w:r w:rsidRPr="00BF52B9">
        <w:rPr>
          <w:b/>
          <w:bCs/>
          <w:sz w:val="22"/>
          <w:lang w:val="en-MY"/>
        </w:rPr>
        <w:t xml:space="preserve">Dean’s List Recipient, </w:t>
      </w:r>
      <w:r w:rsidRPr="00BF52B9">
        <w:rPr>
          <w:sz w:val="22"/>
          <w:lang w:val="en-MY"/>
        </w:rPr>
        <w:t>Undergraduate Studies, September 2024, May 2025</w:t>
      </w:r>
    </w:p>
    <w:p w14:paraId="354F1991" w14:textId="77777777" w:rsidR="007256E1" w:rsidRPr="00BF52B9" w:rsidRDefault="007256E1" w:rsidP="00BF52B9">
      <w:pPr>
        <w:spacing w:line="360" w:lineRule="auto"/>
        <w:rPr>
          <w:sz w:val="22"/>
          <w:lang w:val="en-MY"/>
        </w:rPr>
      </w:pPr>
      <w:r w:rsidRPr="00BF52B9">
        <w:rPr>
          <w:b/>
          <w:bCs/>
          <w:sz w:val="22"/>
          <w:lang w:val="en-MY"/>
        </w:rPr>
        <w:t xml:space="preserve">CFS Dean’s Award, </w:t>
      </w:r>
      <w:r w:rsidRPr="00BF52B9">
        <w:rPr>
          <w:sz w:val="22"/>
          <w:lang w:val="en-MY"/>
        </w:rPr>
        <w:t>Foundation Studies Completion Ceremony, September 2024</w:t>
      </w:r>
    </w:p>
    <w:p w14:paraId="3694967C" w14:textId="77777777" w:rsidR="007256E1" w:rsidRDefault="007256E1" w:rsidP="00BF52B9">
      <w:pPr>
        <w:spacing w:line="360" w:lineRule="auto"/>
        <w:rPr>
          <w:sz w:val="22"/>
          <w:lang w:val="en-MY"/>
        </w:rPr>
      </w:pPr>
      <w:r w:rsidRPr="00BF52B9">
        <w:rPr>
          <w:b/>
          <w:bCs/>
          <w:sz w:val="22"/>
          <w:lang w:val="en-MY"/>
        </w:rPr>
        <w:t xml:space="preserve">Dean’s List Recipient, </w:t>
      </w:r>
      <w:r w:rsidRPr="00BF52B9">
        <w:rPr>
          <w:sz w:val="22"/>
          <w:lang w:val="en-MY"/>
        </w:rPr>
        <w:t>Foundation Studies, May 2023, September 2023, January 2024</w:t>
      </w:r>
    </w:p>
    <w:p w14:paraId="6DFCFEB8" w14:textId="77777777" w:rsidR="007256E1" w:rsidRPr="00EA604D" w:rsidRDefault="007256E1" w:rsidP="007256E1">
      <w:pPr>
        <w:pStyle w:val="ContactInfo"/>
      </w:pPr>
      <w:r>
        <w:t>___________________________________________________________________________________________</w:t>
      </w:r>
    </w:p>
    <w:p w14:paraId="4F7C48AD" w14:textId="77777777" w:rsidR="007256E1" w:rsidRPr="00BF52B9" w:rsidRDefault="007256E1" w:rsidP="00BF52B9">
      <w:pPr>
        <w:spacing w:line="360" w:lineRule="auto"/>
        <w:rPr>
          <w:lang w:val="en-MY"/>
        </w:rPr>
      </w:pPr>
    </w:p>
    <w:p w14:paraId="7D5DDF78" w14:textId="77777777" w:rsidR="007256E1" w:rsidRDefault="007256E1" w:rsidP="00AB2672">
      <w:pPr>
        <w:pStyle w:val="Heading1"/>
      </w:pPr>
      <w:r>
        <w:t>professional reference</w:t>
      </w:r>
    </w:p>
    <w:p w14:paraId="1553094A" w14:textId="77777777" w:rsidR="007256E1" w:rsidRPr="00BF52B9" w:rsidRDefault="007256E1" w:rsidP="00AB2672"/>
    <w:p w14:paraId="2D9817C1" w14:textId="77777777" w:rsidR="007256E1" w:rsidRPr="00BF52B9" w:rsidRDefault="007256E1" w:rsidP="00BF52B9">
      <w:pPr>
        <w:spacing w:line="360" w:lineRule="auto"/>
        <w:rPr>
          <w:b/>
          <w:bCs/>
          <w:sz w:val="22"/>
          <w:lang w:val="en-MY"/>
        </w:rPr>
      </w:pPr>
      <w:r w:rsidRPr="00BF52B9">
        <w:rPr>
          <w:b/>
          <w:bCs/>
          <w:sz w:val="22"/>
          <w:lang w:val="en-MY"/>
        </w:rPr>
        <w:t xml:space="preserve">Jasmin </w:t>
      </w:r>
      <w:proofErr w:type="spellStart"/>
      <w:r w:rsidRPr="00BF52B9">
        <w:rPr>
          <w:b/>
          <w:bCs/>
          <w:sz w:val="22"/>
          <w:lang w:val="en-MY"/>
        </w:rPr>
        <w:t>Bt</w:t>
      </w:r>
      <w:proofErr w:type="spellEnd"/>
      <w:r w:rsidRPr="00BF52B9">
        <w:rPr>
          <w:b/>
          <w:bCs/>
          <w:sz w:val="22"/>
          <w:lang w:val="en-MY"/>
        </w:rPr>
        <w:t xml:space="preserve"> Hassan - Programme Leader (</w:t>
      </w:r>
      <w:proofErr w:type="spellStart"/>
      <w:r w:rsidRPr="00BF52B9">
        <w:rPr>
          <w:b/>
          <w:bCs/>
          <w:sz w:val="22"/>
          <w:lang w:val="en-MY"/>
        </w:rPr>
        <w:t>Fdn</w:t>
      </w:r>
      <w:proofErr w:type="spellEnd"/>
      <w:r w:rsidRPr="00BF52B9">
        <w:rPr>
          <w:b/>
          <w:bCs/>
          <w:sz w:val="22"/>
          <w:lang w:val="en-MY"/>
        </w:rPr>
        <w:t xml:space="preserve"> in Humanities) at </w:t>
      </w:r>
      <w:proofErr w:type="spellStart"/>
      <w:r w:rsidRPr="00BF52B9">
        <w:rPr>
          <w:b/>
          <w:bCs/>
          <w:sz w:val="22"/>
          <w:lang w:val="en-MY"/>
        </w:rPr>
        <w:t>Universiti</w:t>
      </w:r>
      <w:proofErr w:type="spellEnd"/>
      <w:r w:rsidRPr="00BF52B9">
        <w:rPr>
          <w:b/>
          <w:bCs/>
          <w:sz w:val="22"/>
          <w:lang w:val="en-MY"/>
        </w:rPr>
        <w:t xml:space="preserve"> </w:t>
      </w:r>
      <w:proofErr w:type="spellStart"/>
      <w:r w:rsidRPr="00BF52B9">
        <w:rPr>
          <w:b/>
          <w:bCs/>
          <w:sz w:val="22"/>
          <w:lang w:val="en-MY"/>
        </w:rPr>
        <w:t>Teknologi</w:t>
      </w:r>
      <w:proofErr w:type="spellEnd"/>
      <w:r w:rsidRPr="00BF52B9">
        <w:rPr>
          <w:b/>
          <w:bCs/>
          <w:sz w:val="22"/>
          <w:lang w:val="en-MY"/>
        </w:rPr>
        <w:t xml:space="preserve"> PETRONAS</w:t>
      </w:r>
    </w:p>
    <w:p w14:paraId="3ED3FF9C" w14:textId="77777777" w:rsidR="007256E1" w:rsidRPr="00BF52B9" w:rsidRDefault="007256E1" w:rsidP="00BF52B9">
      <w:pPr>
        <w:spacing w:line="360" w:lineRule="auto"/>
        <w:rPr>
          <w:sz w:val="22"/>
          <w:lang w:val="en-MY"/>
        </w:rPr>
      </w:pPr>
      <w:r w:rsidRPr="00BF52B9">
        <w:rPr>
          <w:sz w:val="22"/>
          <w:lang w:val="en-MY"/>
        </w:rPr>
        <w:t xml:space="preserve">Contact: </w:t>
      </w:r>
      <w:proofErr w:type="spellStart"/>
      <w:r w:rsidRPr="00BF52B9">
        <w:rPr>
          <w:sz w:val="22"/>
          <w:lang w:val="en-MY"/>
        </w:rPr>
        <w:t>Universiti</w:t>
      </w:r>
      <w:proofErr w:type="spellEnd"/>
      <w:r w:rsidRPr="00BF52B9">
        <w:rPr>
          <w:sz w:val="22"/>
          <w:lang w:val="en-MY"/>
        </w:rPr>
        <w:t xml:space="preserve"> </w:t>
      </w:r>
      <w:proofErr w:type="spellStart"/>
      <w:r w:rsidRPr="00BF52B9">
        <w:rPr>
          <w:sz w:val="22"/>
          <w:lang w:val="en-MY"/>
        </w:rPr>
        <w:t>Teknologi</w:t>
      </w:r>
      <w:proofErr w:type="spellEnd"/>
      <w:r w:rsidRPr="00BF52B9">
        <w:rPr>
          <w:sz w:val="22"/>
          <w:lang w:val="en-MY"/>
        </w:rPr>
        <w:t xml:space="preserve"> PETRONAS - jasmin.hassan@utp.edu.my - +6053687846</w:t>
      </w:r>
    </w:p>
    <w:p w14:paraId="5AE2AC41" w14:textId="77777777" w:rsidR="007256E1" w:rsidRPr="00EA604D" w:rsidRDefault="007256E1" w:rsidP="007256E1">
      <w:pPr>
        <w:pStyle w:val="ContactInfo"/>
      </w:pPr>
      <w:r>
        <w:t>___________________________________________________________________________________________</w:t>
      </w:r>
    </w:p>
    <w:p w14:paraId="6601DBDC" w14:textId="77777777" w:rsidR="007256E1" w:rsidRPr="007256E1" w:rsidRDefault="007256E1" w:rsidP="00AB2672">
      <w:pPr>
        <w:spacing w:line="360" w:lineRule="auto"/>
      </w:pPr>
    </w:p>
    <w:p w14:paraId="705C7F1B" w14:textId="77777777" w:rsidR="007256E1" w:rsidRPr="00BF52B9" w:rsidRDefault="007256E1" w:rsidP="00BF52B9">
      <w:pPr>
        <w:pStyle w:val="Heading1"/>
        <w:rPr>
          <w:lang w:val="en-MY"/>
        </w:rPr>
      </w:pPr>
    </w:p>
    <w:p w14:paraId="756C41C7" w14:textId="77777777" w:rsidR="00BF52B9" w:rsidRPr="00643E15" w:rsidRDefault="00BF52B9" w:rsidP="008B4069">
      <w:pPr>
        <w:pStyle w:val="ListBullet"/>
        <w:numPr>
          <w:ilvl w:val="0"/>
          <w:numId w:val="0"/>
        </w:numPr>
      </w:pPr>
    </w:p>
    <w:sectPr w:rsidR="00BF52B9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989A" w14:textId="77777777" w:rsidR="00D1530C" w:rsidRDefault="00D1530C" w:rsidP="001D4099">
      <w:pPr>
        <w:spacing w:line="240" w:lineRule="auto"/>
      </w:pPr>
      <w:r>
        <w:separator/>
      </w:r>
    </w:p>
  </w:endnote>
  <w:endnote w:type="continuationSeparator" w:id="0">
    <w:p w14:paraId="065B065E" w14:textId="77777777" w:rsidR="00D1530C" w:rsidRDefault="00D1530C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DFE59" w14:textId="77777777" w:rsidR="00D1530C" w:rsidRDefault="00D1530C" w:rsidP="001D4099">
      <w:pPr>
        <w:spacing w:line="240" w:lineRule="auto"/>
      </w:pPr>
      <w:r>
        <w:separator/>
      </w:r>
    </w:p>
  </w:footnote>
  <w:footnote w:type="continuationSeparator" w:id="0">
    <w:p w14:paraId="3CC93D41" w14:textId="77777777" w:rsidR="00D1530C" w:rsidRDefault="00D1530C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F0F1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A4D146B"/>
    <w:multiLevelType w:val="multilevel"/>
    <w:tmpl w:val="1E3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B537E"/>
    <w:multiLevelType w:val="multilevel"/>
    <w:tmpl w:val="8E9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B1F34"/>
    <w:multiLevelType w:val="hybridMultilevel"/>
    <w:tmpl w:val="A134C6C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06972"/>
    <w:multiLevelType w:val="hybridMultilevel"/>
    <w:tmpl w:val="EAE4F1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365D1"/>
    <w:multiLevelType w:val="hybridMultilevel"/>
    <w:tmpl w:val="8AF69B4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D98564B"/>
    <w:multiLevelType w:val="hybridMultilevel"/>
    <w:tmpl w:val="675EF4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1"/>
  </w:num>
  <w:num w:numId="2" w16cid:durableId="1475752314">
    <w:abstractNumId w:val="8"/>
  </w:num>
  <w:num w:numId="3" w16cid:durableId="1017973236">
    <w:abstractNumId w:val="2"/>
  </w:num>
  <w:num w:numId="4" w16cid:durableId="1178231001">
    <w:abstractNumId w:val="0"/>
  </w:num>
  <w:num w:numId="5" w16cid:durableId="1048265263">
    <w:abstractNumId w:val="6"/>
  </w:num>
  <w:num w:numId="6" w16cid:durableId="465129564">
    <w:abstractNumId w:val="3"/>
  </w:num>
  <w:num w:numId="7" w16cid:durableId="295990691">
    <w:abstractNumId w:val="4"/>
  </w:num>
  <w:num w:numId="8" w16cid:durableId="216478365">
    <w:abstractNumId w:val="9"/>
  </w:num>
  <w:num w:numId="9" w16cid:durableId="2037122228">
    <w:abstractNumId w:val="5"/>
  </w:num>
  <w:num w:numId="10" w16cid:durableId="9993824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C2"/>
    <w:rsid w:val="000524A9"/>
    <w:rsid w:val="000728A9"/>
    <w:rsid w:val="000761F2"/>
    <w:rsid w:val="000930DE"/>
    <w:rsid w:val="00094536"/>
    <w:rsid w:val="000E1FE9"/>
    <w:rsid w:val="00157BAB"/>
    <w:rsid w:val="00180710"/>
    <w:rsid w:val="001D4099"/>
    <w:rsid w:val="001D7755"/>
    <w:rsid w:val="002203E2"/>
    <w:rsid w:val="00222532"/>
    <w:rsid w:val="00285F5A"/>
    <w:rsid w:val="002C06D6"/>
    <w:rsid w:val="002C33DC"/>
    <w:rsid w:val="002F5D6D"/>
    <w:rsid w:val="0030456C"/>
    <w:rsid w:val="00382EA8"/>
    <w:rsid w:val="003C13D9"/>
    <w:rsid w:val="003F1B98"/>
    <w:rsid w:val="004303D4"/>
    <w:rsid w:val="00431E72"/>
    <w:rsid w:val="00437E49"/>
    <w:rsid w:val="004A0E63"/>
    <w:rsid w:val="004D2889"/>
    <w:rsid w:val="004D4E50"/>
    <w:rsid w:val="004F1D64"/>
    <w:rsid w:val="00510684"/>
    <w:rsid w:val="005937B7"/>
    <w:rsid w:val="005F56A3"/>
    <w:rsid w:val="00615397"/>
    <w:rsid w:val="0062563D"/>
    <w:rsid w:val="00643E15"/>
    <w:rsid w:val="006D15E3"/>
    <w:rsid w:val="006F747B"/>
    <w:rsid w:val="0070630F"/>
    <w:rsid w:val="007256E1"/>
    <w:rsid w:val="00780B8E"/>
    <w:rsid w:val="007A6961"/>
    <w:rsid w:val="007A6F7A"/>
    <w:rsid w:val="007B4E11"/>
    <w:rsid w:val="007D1949"/>
    <w:rsid w:val="007E2006"/>
    <w:rsid w:val="007E3DA2"/>
    <w:rsid w:val="00823601"/>
    <w:rsid w:val="00867C58"/>
    <w:rsid w:val="00884806"/>
    <w:rsid w:val="00886679"/>
    <w:rsid w:val="008A5AD8"/>
    <w:rsid w:val="008B4069"/>
    <w:rsid w:val="008D169E"/>
    <w:rsid w:val="009320D5"/>
    <w:rsid w:val="00975E79"/>
    <w:rsid w:val="009A701A"/>
    <w:rsid w:val="009D1FF3"/>
    <w:rsid w:val="00A128C5"/>
    <w:rsid w:val="00A20FBF"/>
    <w:rsid w:val="00A30F99"/>
    <w:rsid w:val="00A40DEC"/>
    <w:rsid w:val="00A64FA3"/>
    <w:rsid w:val="00A66AFF"/>
    <w:rsid w:val="00AD79E9"/>
    <w:rsid w:val="00AE02C2"/>
    <w:rsid w:val="00B007B8"/>
    <w:rsid w:val="00B24E0D"/>
    <w:rsid w:val="00B67234"/>
    <w:rsid w:val="00BF52B9"/>
    <w:rsid w:val="00C35EF0"/>
    <w:rsid w:val="00CC0FFE"/>
    <w:rsid w:val="00CC2921"/>
    <w:rsid w:val="00CE3B09"/>
    <w:rsid w:val="00D1530C"/>
    <w:rsid w:val="00D86211"/>
    <w:rsid w:val="00D92978"/>
    <w:rsid w:val="00DB333E"/>
    <w:rsid w:val="00E233A7"/>
    <w:rsid w:val="00EA604D"/>
    <w:rsid w:val="00EB5966"/>
    <w:rsid w:val="00EE5D12"/>
    <w:rsid w:val="00F255EB"/>
    <w:rsid w:val="00F42731"/>
    <w:rsid w:val="00F55940"/>
    <w:rsid w:val="00F62BAE"/>
    <w:rsid w:val="00F92CA8"/>
    <w:rsid w:val="00F9618D"/>
    <w:rsid w:val="00FA3628"/>
    <w:rsid w:val="00FF629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F3B38"/>
  <w15:chartTrackingRefBased/>
  <w15:docId w15:val="{F7DD4613-1DFF-49AA-8D8A-D25D1C45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256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A20F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hachindra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hachindran-veerangan-02b67a15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chindran4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ch\AppData\Local\Packages\Microsoft.Office.Desktop_8wekyb3d8bbwe\LocalCache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96855F-73F9-46FA-A9F3-ECF13E8B84C3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gIBG4Osj3lPXAmLyB_73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048BEB10AEB040A6A525D922753EF0" ma:contentTypeVersion="16" ma:contentTypeDescription="Create a new document." ma:contentTypeScope="" ma:versionID="80472c7fb476fb13af625127e4db882a">
  <xsd:schema xmlns:xsd="http://www.w3.org/2001/XMLSchema" xmlns:xs="http://www.w3.org/2001/XMLSchema" xmlns:p="http://schemas.microsoft.com/office/2006/metadata/properties" xmlns:ns3="d64c987c-267d-4033-a0ed-5ed315388075" xmlns:ns4="d19a839a-c106-40ac-9fcb-0a3943bddfff" targetNamespace="http://schemas.microsoft.com/office/2006/metadata/properties" ma:root="true" ma:fieldsID="32839025df47a5fb09c3b078c49c2ff6" ns3:_="" ns4:_="">
    <xsd:import namespace="d64c987c-267d-4033-a0ed-5ed315388075"/>
    <xsd:import namespace="d19a839a-c106-40ac-9fcb-0a3943bddf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4c987c-267d-4033-a0ed-5ed315388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a839a-c106-40ac-9fcb-0a3943bddff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4c987c-267d-4033-a0ed-5ed315388075" xsi:nil="true"/>
  </documentManagement>
</p:properties>
</file>

<file path=customXml/itemProps1.xml><?xml version="1.0" encoding="utf-8"?>
<ds:datastoreItem xmlns:ds="http://schemas.openxmlformats.org/officeDocument/2006/customXml" ds:itemID="{7D0E2DC9-181B-4D47-9790-CDF90ADBD4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4c987c-267d-4033-a0ed-5ed315388075"/>
    <ds:schemaRef ds:uri="d19a839a-c106-40ac-9fcb-0a3943bddf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B5DA0F-0546-42F0-8999-3D23ED7B67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d64c987c-267d-4033-a0ed-5ed31538807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1</TotalTime>
  <Pages>3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Shachindran Veerangan</dc:creator>
  <cp:keywords/>
  <dc:description/>
  <cp:lastModifiedBy>Shachindran Veerangan</cp:lastModifiedBy>
  <cp:revision>2</cp:revision>
  <cp:lastPrinted>2026-01-29T18:28:00Z</cp:lastPrinted>
  <dcterms:created xsi:type="dcterms:W3CDTF">2026-03-15T18:27:00Z</dcterms:created>
  <dcterms:modified xsi:type="dcterms:W3CDTF">2026-03-15T18:27:00Z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0x010100FF048BEB10AEB040A6A525D922753EF0</vt:lpwstr>
  </property>
</Properties>
</file>